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C479" w14:textId="58E573A8" w:rsidR="00313E55" w:rsidRPr="00FB5377" w:rsidRDefault="00837F9A" w:rsidP="00FB5377">
      <w:pPr>
        <w:pStyle w:val="Title"/>
      </w:pPr>
      <w:r>
        <w:t>Globio, gelrik tachado.</w:t>
      </w:r>
      <w:r w:rsidR="00313E55" w:rsidRPr="00FB5377">
        <w:tab/>
      </w:r>
    </w:p>
    <w:p w14:paraId="7FD86298" w14:textId="0FB5D5AA" w:rsidR="00313E55" w:rsidRPr="00FB5377" w:rsidRDefault="00837F9A" w:rsidP="00FB5377">
      <w:pPr>
        <w:pStyle w:val="Subtitle"/>
      </w:pPr>
      <w:r>
        <w:t>+</w:t>
      </w:r>
      <w:r w:rsidR="00B743A1" w:rsidRPr="00FB5377">
        <w:t>(</w:t>
      </w:r>
      <w:r>
        <w:t>63</w:t>
      </w:r>
      <w:r w:rsidR="00B743A1" w:rsidRPr="00FB5377">
        <w:t xml:space="preserve">) </w:t>
      </w:r>
      <w:r>
        <w:t>9978476121</w:t>
      </w:r>
      <w:r w:rsidR="00B743A1" w:rsidRPr="00FB5377">
        <w:t xml:space="preserve"> </w:t>
      </w:r>
      <w:r w:rsidR="00313E55" w:rsidRPr="00FB5377">
        <w:t xml:space="preserve">| </w:t>
      </w:r>
      <w:r>
        <w:t>globiogelriktachado</w:t>
      </w:r>
      <w:r w:rsidR="00313E55" w:rsidRPr="00FB5377">
        <w:t xml:space="preserve">@mail.com | </w:t>
      </w:r>
      <w:r>
        <w:t>6801, Balangkayan, Barangay 05, Calicoan</w:t>
      </w:r>
    </w:p>
    <w:p w14:paraId="2B4B5F2D" w14:textId="77777777" w:rsidR="000A5CD0" w:rsidRPr="00FB5377" w:rsidRDefault="00FB5377" w:rsidP="00FB5377">
      <w:pPr>
        <w:pStyle w:val="Heading1"/>
      </w:pPr>
      <w:r w:rsidRPr="00FB5377">
        <w:t xml:space="preserve"> Career Summary</w:t>
      </w:r>
    </w:p>
    <w:p w14:paraId="058F01DD" w14:textId="558AC3EA" w:rsidR="000A5CD0" w:rsidRPr="00864A75" w:rsidRDefault="0025114B" w:rsidP="00FB5377">
      <w:r w:rsidRPr="0025114B">
        <w:t>Motivated and detail-oriented software developer with experience in quantitative trading automation and web development. Skilled in designing and developing automated trading systems, creating web applications, and solving technical challenges through logical and efficient programming. A fast learner with strong analytical and problem-solving abilities, eager to contribute to a development team while continuously expanding technical expertise.</w:t>
      </w:r>
    </w:p>
    <w:p w14:paraId="5A473DD2" w14:textId="77777777" w:rsidR="0035013F" w:rsidRPr="00FB5377" w:rsidRDefault="00FB5377" w:rsidP="00FB5377">
      <w:pPr>
        <w:pStyle w:val="Heading1"/>
      </w:pPr>
      <w:r w:rsidRPr="00FB5377">
        <w:t xml:space="preserve"> Expertise</w:t>
      </w:r>
    </w:p>
    <w:p w14:paraId="7A1B8684" w14:textId="643868A3" w:rsidR="000A5CD0" w:rsidRPr="00864A75" w:rsidRDefault="00837F9A" w:rsidP="00362CCC">
      <w:r w:rsidRPr="00837F9A">
        <w:t>Quantitative Trading Automation</w:t>
      </w:r>
      <w:r w:rsidR="00846B3E" w:rsidRPr="00864A75">
        <w:t xml:space="preserve"> | </w:t>
      </w:r>
      <w:r>
        <w:t xml:space="preserve">Web Development </w:t>
      </w:r>
      <w:r w:rsidR="00846B3E" w:rsidRPr="00864A75">
        <w:t xml:space="preserve">| </w:t>
      </w:r>
      <w:r w:rsidRPr="00837F9A">
        <w:t>Office Productivity Software (Excel, Google Docs, Microsoft Office)</w:t>
      </w:r>
    </w:p>
    <w:p w14:paraId="0D045F02" w14:textId="77777777" w:rsidR="0035013F" w:rsidRPr="00FB5377" w:rsidRDefault="00FB5377" w:rsidP="00FB5377">
      <w:pPr>
        <w:pStyle w:val="Heading1"/>
      </w:pPr>
      <w:r w:rsidRPr="00FB5377">
        <w:t xml:space="preserve"> Technical Skills</w:t>
      </w:r>
    </w:p>
    <w:p w14:paraId="7BBD7650" w14:textId="42BFA160" w:rsidR="000A5CD0" w:rsidRPr="00864A75" w:rsidRDefault="00796E04" w:rsidP="00362CCC">
      <w:r w:rsidRPr="00796E04">
        <w:t>MQL5 Expert Advisor (EA) Development</w:t>
      </w:r>
      <w:r>
        <w:t xml:space="preserve"> </w:t>
      </w:r>
      <w:r w:rsidR="007775FF" w:rsidRPr="007775FF">
        <w:t xml:space="preserve">| </w:t>
      </w:r>
      <w:r w:rsidRPr="00796E04">
        <w:t>Algorithm Design &amp; Optimization</w:t>
      </w:r>
      <w:r w:rsidR="007775FF" w:rsidRPr="007775FF">
        <w:t xml:space="preserve"> | </w:t>
      </w:r>
      <w:r w:rsidRPr="00796E04">
        <w:t>Trading Strategy Backtesting</w:t>
      </w:r>
      <w:r w:rsidR="007775FF" w:rsidRPr="007775FF">
        <w:t xml:space="preserve"> | </w:t>
      </w:r>
      <w:r w:rsidR="002F6A44" w:rsidRPr="002F6A44">
        <w:t>Risk Management Automation</w:t>
      </w:r>
      <w:r w:rsidR="002F6A44">
        <w:t xml:space="preserve"> </w:t>
      </w:r>
      <w:r w:rsidR="007775FF" w:rsidRPr="007775FF">
        <w:t xml:space="preserve">| </w:t>
      </w:r>
      <w:r w:rsidR="002F6A44" w:rsidRPr="002F6A44">
        <w:t>Statistical Market Analysis</w:t>
      </w:r>
      <w:r w:rsidR="002F6A44">
        <w:t xml:space="preserve"> </w:t>
      </w:r>
      <w:r w:rsidR="007775FF" w:rsidRPr="007775FF">
        <w:t xml:space="preserve">| </w:t>
      </w:r>
      <w:r w:rsidR="002F6A44" w:rsidRPr="002F6A44">
        <w:t>Web Development (HTML, CSS, JavaScript, PHP, etc.</w:t>
      </w:r>
      <w:r w:rsidR="002F6A44">
        <w:t xml:space="preserve">) </w:t>
      </w:r>
      <w:r w:rsidR="007775FF" w:rsidRPr="007775FF">
        <w:t xml:space="preserve">| </w:t>
      </w:r>
      <w:r w:rsidR="002F6A44" w:rsidRPr="002F6A44">
        <w:t>Microsoft Excel (Formulas, Data Analysis)</w:t>
      </w:r>
    </w:p>
    <w:p w14:paraId="2E70C9CF" w14:textId="195C87AE" w:rsidR="0035013F" w:rsidRPr="00FB5377" w:rsidRDefault="00FB5377" w:rsidP="00FB5377">
      <w:pPr>
        <w:pStyle w:val="Heading1"/>
      </w:pPr>
      <w:r w:rsidRPr="00FB5377">
        <w:t xml:space="preserve"> </w:t>
      </w:r>
      <w:r w:rsidR="002250DC">
        <w:t xml:space="preserve">Project </w:t>
      </w:r>
      <w:r w:rsidRPr="00FB5377">
        <w:t>Experience</w:t>
      </w:r>
    </w:p>
    <w:p w14:paraId="37FACFA9" w14:textId="52ACD457" w:rsidR="008B40D0" w:rsidRPr="00FB5377" w:rsidRDefault="002250DC" w:rsidP="00FB5377">
      <w:pPr>
        <w:pStyle w:val="Heading2"/>
      </w:pPr>
      <w:r w:rsidRPr="002250DC">
        <w:rPr>
          <w:rFonts w:ascii="Gill Sans Nova" w:hAnsi="Gill Sans Nova"/>
          <w:b/>
          <w:caps/>
        </w:rPr>
        <w:t>A Multi-Timeframe Confluence Trading System</w:t>
      </w:r>
      <w:r>
        <w:rPr>
          <w:rFonts w:ascii="Gill Sans Nova" w:hAnsi="Gill Sans Nova"/>
          <w:b/>
          <w:caps/>
        </w:rPr>
        <w:t xml:space="preserve"> </w:t>
      </w:r>
      <w:r w:rsidRPr="00FB5377">
        <w:t>|</w:t>
      </w:r>
      <w:r>
        <w:t xml:space="preserve"> </w:t>
      </w:r>
      <w:r>
        <w:t>Personal Project</w:t>
      </w:r>
      <w:r w:rsidR="008B40D0" w:rsidRPr="00FB5377">
        <w:tab/>
        <w:t>Dec 20</w:t>
      </w:r>
      <w:r>
        <w:t>24</w:t>
      </w:r>
      <w:r w:rsidR="008B40D0" w:rsidRPr="00FB5377">
        <w:t xml:space="preserve"> – </w:t>
      </w:r>
      <w:r w:rsidR="00381284" w:rsidRPr="00FB5377">
        <w:t>p</w:t>
      </w:r>
      <w:r w:rsidR="008B40D0" w:rsidRPr="00FB5377">
        <w:t>resent</w:t>
      </w:r>
    </w:p>
    <w:p w14:paraId="278FB2D1" w14:textId="0A4C874A" w:rsidR="001D6DD5" w:rsidRDefault="001D6DD5" w:rsidP="001D6DD5">
      <w:pPr>
        <w:pStyle w:val="ListBullet"/>
        <w:numPr>
          <w:ilvl w:val="0"/>
          <w:numId w:val="0"/>
        </w:numPr>
      </w:pPr>
      <w:r w:rsidRPr="001D6DD5">
        <w:t>Designed and developed algorithmic trading systems using MQL5 to research, test, and automate rule-based trading strategies.</w:t>
      </w:r>
    </w:p>
    <w:p w14:paraId="3E041ACE" w14:textId="267477AD" w:rsidR="001D6DD5" w:rsidRPr="001D6DD5" w:rsidRDefault="001D6DD5" w:rsidP="001D6DD5">
      <w:pPr>
        <w:pStyle w:val="ListBullet"/>
      </w:pPr>
      <w:r w:rsidRPr="001D6DD5">
        <w:t>Developed Expert Advisors implementing market structure analysis, support and resistance logic, and automated trade execution.</w:t>
      </w:r>
    </w:p>
    <w:p w14:paraId="3E853218" w14:textId="42007425" w:rsidR="001D6DD5" w:rsidRPr="001D6DD5" w:rsidRDefault="001D6DD5" w:rsidP="001D6DD5">
      <w:pPr>
        <w:pStyle w:val="ListBullet"/>
      </w:pPr>
      <w:r w:rsidRPr="001D6DD5">
        <w:t>Integrated configurable risk management features including stop-loss, take-profit, trailing stop, and position sizing.</w:t>
      </w:r>
    </w:p>
    <w:p w14:paraId="16DF93B8" w14:textId="2D416D07" w:rsidR="001D6DD5" w:rsidRPr="001D6DD5" w:rsidRDefault="001D6DD5" w:rsidP="001D6DD5">
      <w:pPr>
        <w:pStyle w:val="ListBullet"/>
      </w:pPr>
      <w:r w:rsidRPr="001D6DD5">
        <w:t>Conducted backtesting and optimization using historical market data to evaluate strategy performance.</w:t>
      </w:r>
    </w:p>
    <w:p w14:paraId="5B6448A4" w14:textId="77AFC5BA" w:rsidR="009645A0" w:rsidRPr="00750687" w:rsidRDefault="001D6DD5" w:rsidP="001D6DD5">
      <w:pPr>
        <w:pStyle w:val="ListBullet"/>
      </w:pPr>
      <w:r w:rsidRPr="001D6DD5">
        <w:t>Improved code reliability through debugging, optimization, and modular software design</w:t>
      </w:r>
      <w:r w:rsidR="009645A0" w:rsidRPr="00864A75">
        <w:t>.</w:t>
      </w:r>
      <w:r w:rsidR="0035013F" w:rsidRPr="00864A75">
        <w:t xml:space="preserve"> </w:t>
      </w:r>
    </w:p>
    <w:p w14:paraId="3143AC7F" w14:textId="62B590BB" w:rsidR="000A5CD0" w:rsidRDefault="00373255" w:rsidP="006477FF">
      <w:pPr>
        <w:widowControl w:val="0"/>
        <w:tabs>
          <w:tab w:val="left" w:pos="220"/>
          <w:tab w:val="left" w:pos="720"/>
        </w:tabs>
        <w:autoSpaceDE w:val="0"/>
        <w:autoSpaceDN w:val="0"/>
        <w:adjustRightInd w:val="0"/>
        <w:ind w:right="-6"/>
        <w:rPr>
          <w:rFonts w:ascii="Gill Sans Nova Light" w:hAnsi="Gill Sans Nova Light" w:cs="OpenSans"/>
          <w:szCs w:val="20"/>
        </w:rPr>
      </w:pPr>
      <w:r>
        <w:t>Source Code</w:t>
      </w:r>
      <w:r w:rsidR="001D6DD5">
        <w:t xml:space="preserve"> : </w:t>
      </w:r>
      <w:r w:rsidRPr="00373255">
        <w:rPr>
          <w:rFonts w:ascii="Gill Sans Nova Light" w:hAnsi="Gill Sans Nova Light" w:cs="OpenSans"/>
          <w:szCs w:val="20"/>
        </w:rPr>
        <w:t>Available upon request, subject to project confidentiality.</w:t>
      </w:r>
    </w:p>
    <w:p w14:paraId="4D3448C0" w14:textId="77777777" w:rsidR="001D6DD5" w:rsidRDefault="001D6DD5" w:rsidP="00FB5377">
      <w:pPr>
        <w:pStyle w:val="Heading2"/>
        <w:rPr>
          <w:rFonts w:ascii="Gill Sans Nova" w:hAnsi="Gill Sans Nova"/>
          <w:b/>
          <w:caps/>
        </w:rPr>
      </w:pPr>
    </w:p>
    <w:p w14:paraId="0C3D53B7" w14:textId="6A4DFEC9" w:rsidR="008B40D0" w:rsidRPr="00FB5377" w:rsidRDefault="001D6DD5" w:rsidP="00FB5377">
      <w:pPr>
        <w:pStyle w:val="Heading2"/>
      </w:pPr>
      <w:r w:rsidRPr="001D6DD5">
        <w:rPr>
          <w:rFonts w:ascii="Gill Sans Nova" w:hAnsi="Gill Sans Nova"/>
          <w:b/>
          <w:caps/>
        </w:rPr>
        <w:t>Grid Trading Expert Advisor</w:t>
      </w:r>
      <w:r w:rsidR="002250DC" w:rsidRPr="00681F32">
        <w:rPr>
          <w:rStyle w:val="BOLDCapitalization"/>
        </w:rPr>
        <w:t xml:space="preserve"> </w:t>
      </w:r>
      <w:r w:rsidR="002250DC" w:rsidRPr="00FB5377">
        <w:t>|</w:t>
      </w:r>
      <w:r w:rsidR="002250DC">
        <w:t xml:space="preserve"> Freelance Project</w:t>
      </w:r>
      <w:r w:rsidR="008B40D0" w:rsidRPr="00FB5377">
        <w:tab/>
        <w:t>Jun 20</w:t>
      </w:r>
      <w:r>
        <w:t>23</w:t>
      </w:r>
      <w:r w:rsidR="008B40D0" w:rsidRPr="00FB5377">
        <w:t xml:space="preserve"> – </w:t>
      </w:r>
      <w:r>
        <w:t>Nov</w:t>
      </w:r>
      <w:r w:rsidR="008B40D0" w:rsidRPr="00FB5377">
        <w:t xml:space="preserve"> </w:t>
      </w:r>
      <w:r>
        <w:t>2023</w:t>
      </w:r>
    </w:p>
    <w:p w14:paraId="27C14336" w14:textId="6965A92E" w:rsidR="009645A0" w:rsidRPr="00B55CCA" w:rsidRDefault="001D6DD5" w:rsidP="00B55CCA">
      <w:r w:rsidRPr="001D6DD5">
        <w:t>Developed a custom MQL5 Expert Advisor based on client specifications for automated grid trading</w:t>
      </w:r>
      <w:r w:rsidR="009645A0" w:rsidRPr="00B55CCA">
        <w:t xml:space="preserve">. </w:t>
      </w:r>
    </w:p>
    <w:p w14:paraId="471C4305" w14:textId="4478EC1B" w:rsidR="001D6DD5" w:rsidRPr="001D6DD5" w:rsidRDefault="001D6DD5" w:rsidP="001D6DD5">
      <w:pPr>
        <w:pStyle w:val="ListBullet"/>
      </w:pPr>
      <w:r w:rsidRPr="001D6DD5">
        <w:t>Implemented configurable grid trading logic and automated order management.</w:t>
      </w:r>
    </w:p>
    <w:p w14:paraId="2243E8DD" w14:textId="6E06B188" w:rsidR="001D6DD5" w:rsidRPr="001D6DD5" w:rsidRDefault="001D6DD5" w:rsidP="001D6DD5">
      <w:pPr>
        <w:pStyle w:val="ListBullet"/>
      </w:pPr>
      <w:r w:rsidRPr="001D6DD5">
        <w:t>Added customizable trading parameters to support different market conditions and user preferences.</w:t>
      </w:r>
    </w:p>
    <w:p w14:paraId="22493C28" w14:textId="11D59390" w:rsidR="001D6DD5" w:rsidRPr="001D6DD5" w:rsidRDefault="001D6DD5" w:rsidP="001D6DD5">
      <w:pPr>
        <w:pStyle w:val="ListBullet"/>
      </w:pPr>
      <w:r w:rsidRPr="001D6DD5">
        <w:t>Tested and refined the system to improve stability and execution accuracy.</w:t>
      </w:r>
    </w:p>
    <w:p w14:paraId="6E0275B4" w14:textId="498AB72E" w:rsidR="009645A0" w:rsidRPr="00864A75" w:rsidRDefault="001D6DD5" w:rsidP="001D6DD5">
      <w:pPr>
        <w:pStyle w:val="ListBullet"/>
      </w:pPr>
      <w:r w:rsidRPr="001D6DD5">
        <w:t>Worked from client requirements to deliver a functional automated trading solution.</w:t>
      </w:r>
    </w:p>
    <w:p w14:paraId="6F6A5C3F" w14:textId="438C066C" w:rsidR="009E2034" w:rsidRPr="001D6DD5" w:rsidRDefault="001D6DD5" w:rsidP="001D6DD5">
      <w:pPr>
        <w:pStyle w:val="ListBullet"/>
        <w:numPr>
          <w:ilvl w:val="0"/>
          <w:numId w:val="0"/>
        </w:numPr>
      </w:pPr>
      <w:r>
        <w:t>MetaQoutes</w:t>
      </w:r>
      <w:r>
        <w:t xml:space="preserve"> </w:t>
      </w:r>
      <w:r>
        <w:t>Listing</w:t>
      </w:r>
      <w:r>
        <w:t xml:space="preserve"> : </w:t>
      </w:r>
      <w:r w:rsidR="002F4809" w:rsidRPr="002F4809">
        <w:t>https://www.mql5.com/en/market/product/149487?source=Site+Market+Product+Page</w:t>
      </w:r>
    </w:p>
    <w:p w14:paraId="523C852D" w14:textId="77777777" w:rsidR="001D6DD5" w:rsidRDefault="001D6DD5" w:rsidP="00FB5377">
      <w:pPr>
        <w:pStyle w:val="Heading2"/>
        <w:rPr>
          <w:rFonts w:ascii="Gill Sans Nova" w:hAnsi="Gill Sans Nova"/>
          <w:b/>
          <w:caps/>
        </w:rPr>
      </w:pPr>
    </w:p>
    <w:p w14:paraId="5E61BF6A" w14:textId="1FA9DAD3" w:rsidR="009645A0" w:rsidRPr="00FB5377" w:rsidRDefault="001D6DD5" w:rsidP="00FB5377">
      <w:pPr>
        <w:pStyle w:val="Heading2"/>
      </w:pPr>
      <w:r w:rsidRPr="001D6DD5">
        <w:rPr>
          <w:rFonts w:ascii="Gill Sans Nova" w:hAnsi="Gill Sans Nova"/>
          <w:b/>
          <w:caps/>
        </w:rPr>
        <w:t>Web Development Projects</w:t>
      </w:r>
      <w:r w:rsidR="00FB5377" w:rsidRPr="00681F32">
        <w:rPr>
          <w:rStyle w:val="BOLDCapitalization"/>
        </w:rPr>
        <w:t xml:space="preserve"> </w:t>
      </w:r>
      <w:r w:rsidR="009645A0" w:rsidRPr="00FB5377">
        <w:t xml:space="preserve">| </w:t>
      </w:r>
      <w:r>
        <w:t>Academic Projects</w:t>
      </w:r>
      <w:r w:rsidR="009645A0" w:rsidRPr="00FB5377">
        <w:tab/>
      </w:r>
      <w:r>
        <w:t>Aug</w:t>
      </w:r>
      <w:r w:rsidR="005F41F8" w:rsidRPr="00FB5377">
        <w:t xml:space="preserve"> 20</w:t>
      </w:r>
      <w:r>
        <w:t>23</w:t>
      </w:r>
      <w:r w:rsidR="005F41F8" w:rsidRPr="00FB5377">
        <w:t xml:space="preserve"> – </w:t>
      </w:r>
      <w:r>
        <w:t>present</w:t>
      </w:r>
    </w:p>
    <w:p w14:paraId="66F94050" w14:textId="29074E9C" w:rsidR="009645A0" w:rsidRPr="00B55CCA" w:rsidRDefault="002F4809" w:rsidP="00B55CCA">
      <w:r w:rsidRPr="002F4809">
        <w:t>Developed multiple web applications as part of university coursework and software development projects</w:t>
      </w:r>
      <w:r w:rsidR="009645A0" w:rsidRPr="00B55CCA">
        <w:t>.</w:t>
      </w:r>
    </w:p>
    <w:p w14:paraId="1B8DC1CE" w14:textId="6051941F" w:rsidR="002F4809" w:rsidRPr="002F4809" w:rsidRDefault="002F4809" w:rsidP="002F4809">
      <w:pPr>
        <w:pStyle w:val="ListBullet"/>
      </w:pPr>
      <w:r w:rsidRPr="002F4809">
        <w:t>Designed and built responsive websites using HTML, CSS, JavaScript, and related web technologies.</w:t>
      </w:r>
    </w:p>
    <w:p w14:paraId="2850C485" w14:textId="3633124B" w:rsidR="002F4809" w:rsidRPr="002F4809" w:rsidRDefault="002F4809" w:rsidP="002F4809">
      <w:pPr>
        <w:pStyle w:val="ListBullet"/>
      </w:pPr>
      <w:r w:rsidRPr="002F4809">
        <w:t>Developed database-driven applications, including a student attendance management system.</w:t>
      </w:r>
    </w:p>
    <w:p w14:paraId="3D8FDD23" w14:textId="69C7EF45" w:rsidR="002F4809" w:rsidRPr="002F4809" w:rsidRDefault="002F4809" w:rsidP="002F4809">
      <w:pPr>
        <w:pStyle w:val="ListBullet"/>
      </w:pPr>
      <w:r w:rsidRPr="002F4809">
        <w:t>Created user-friendly interfaces with emphasis on functionality and usability.</w:t>
      </w:r>
    </w:p>
    <w:p w14:paraId="44FFDEA5" w14:textId="6C35DF64" w:rsidR="009645A0" w:rsidRDefault="002F4809" w:rsidP="002F4809">
      <w:pPr>
        <w:pStyle w:val="ListBullet"/>
      </w:pPr>
      <w:r w:rsidRPr="002F4809">
        <w:t>Collaborated on software development projects following project requirements and deadlines</w:t>
      </w:r>
      <w:r w:rsidR="009645A0" w:rsidRPr="00864A75">
        <w:t>.</w:t>
      </w:r>
    </w:p>
    <w:p w14:paraId="6342BF5D" w14:textId="1752D671" w:rsidR="002F4809" w:rsidRPr="00864A75" w:rsidRDefault="002F4809" w:rsidP="002F4809">
      <w:pPr>
        <w:pStyle w:val="ListBullet"/>
        <w:numPr>
          <w:ilvl w:val="0"/>
          <w:numId w:val="0"/>
        </w:numPr>
      </w:pPr>
      <w:r>
        <w:t xml:space="preserve">Project Repository : </w:t>
      </w:r>
      <w:r w:rsidR="0074264B" w:rsidRPr="0074264B">
        <w:t>https://github.com/Kunozuri?tab=repositories</w:t>
      </w:r>
    </w:p>
    <w:p w14:paraId="270D398F" w14:textId="77777777" w:rsidR="0035013F" w:rsidRPr="00864A75" w:rsidRDefault="00FB5377" w:rsidP="00FB5377">
      <w:pPr>
        <w:pStyle w:val="Heading1"/>
        <w:rPr>
          <w:spacing w:val="40"/>
        </w:rPr>
      </w:pPr>
      <w:r w:rsidRPr="00864A75">
        <w:t xml:space="preserve"> Education</w:t>
      </w:r>
    </w:p>
    <w:p w14:paraId="4165F6B8" w14:textId="586A81FA" w:rsidR="00ED16FC" w:rsidRPr="00681F32" w:rsidRDefault="002144B5" w:rsidP="00681F32">
      <w:pPr>
        <w:pStyle w:val="Heading2"/>
      </w:pPr>
      <w:r>
        <w:rPr>
          <w:rStyle w:val="ALLCAPS"/>
        </w:rPr>
        <w:t xml:space="preserve">senior high </w:t>
      </w:r>
      <w:r w:rsidR="00ED16FC" w:rsidRPr="00681F32">
        <w:t xml:space="preserve">| </w:t>
      </w:r>
      <w:r>
        <w:t xml:space="preserve">Information Communication Technology </w:t>
      </w:r>
      <w:r w:rsidR="00ED16FC" w:rsidRPr="00681F32">
        <w:t xml:space="preserve">| </w:t>
      </w:r>
      <w:r>
        <w:t>Balangkayan Senior High School</w:t>
      </w:r>
      <w:r w:rsidR="00ED16FC" w:rsidRPr="00681F32">
        <w:tab/>
      </w:r>
      <w:r>
        <w:t>2020</w:t>
      </w:r>
      <w:r w:rsidR="00ED16FC" w:rsidRPr="00681F32">
        <w:t xml:space="preserve"> – 20</w:t>
      </w:r>
      <w:r>
        <w:t>22</w:t>
      </w:r>
    </w:p>
    <w:p w14:paraId="7FB6CD87" w14:textId="339830EA" w:rsidR="00870F29" w:rsidRPr="00681F32" w:rsidRDefault="00681F32" w:rsidP="00681F32">
      <w:pPr>
        <w:pStyle w:val="Heading2"/>
      </w:pPr>
      <w:r w:rsidRPr="00681F32">
        <w:rPr>
          <w:rStyle w:val="ALLCAPS"/>
        </w:rPr>
        <w:t xml:space="preserve">Bachelor’s </w:t>
      </w:r>
      <w:r w:rsidR="002144B5">
        <w:rPr>
          <w:rStyle w:val="ALLCAPS"/>
        </w:rPr>
        <w:t>undergraduate</w:t>
      </w:r>
      <w:r w:rsidR="00ED16FC" w:rsidRPr="00681F32">
        <w:t xml:space="preserve"> | </w:t>
      </w:r>
      <w:r w:rsidR="00EF5A42">
        <w:t>Computer Science</w:t>
      </w:r>
      <w:r w:rsidR="00ED16FC" w:rsidRPr="00681F32">
        <w:t xml:space="preserve"> | </w:t>
      </w:r>
      <w:r w:rsidR="00EF5A42">
        <w:t>Eastern Samar State Universit</w:t>
      </w:r>
      <w:r w:rsidR="002144B5">
        <w:t>y</w:t>
      </w:r>
      <w:r w:rsidR="00ED16FC" w:rsidRPr="00681F32">
        <w:tab/>
        <w:t>20</w:t>
      </w:r>
      <w:r w:rsidR="002144B5">
        <w:t>22</w:t>
      </w:r>
      <w:r w:rsidR="00ED16FC" w:rsidRPr="00681F32">
        <w:t xml:space="preserve"> – </w:t>
      </w:r>
      <w:r w:rsidR="002144B5">
        <w:t>present</w:t>
      </w:r>
    </w:p>
    <w:p w14:paraId="22F7A855" w14:textId="77777777" w:rsidR="0035013F" w:rsidRPr="00FB5377" w:rsidRDefault="00FB5377" w:rsidP="00FB5377">
      <w:pPr>
        <w:pStyle w:val="Heading1"/>
      </w:pPr>
      <w:r w:rsidRPr="00FB5377">
        <w:t xml:space="preserve"> Interests</w:t>
      </w:r>
    </w:p>
    <w:p w14:paraId="12019B20" w14:textId="1AC405EA" w:rsidR="009645A0" w:rsidRPr="00864A75" w:rsidRDefault="002144B5" w:rsidP="00681F32">
      <w:r>
        <w:t xml:space="preserve">Portfolio Management </w:t>
      </w:r>
      <w:r w:rsidR="002702D4" w:rsidRPr="00864A75">
        <w:t xml:space="preserve">| </w:t>
      </w:r>
      <w:r>
        <w:t xml:space="preserve">Business Strategy </w:t>
      </w:r>
      <w:r w:rsidR="002702D4" w:rsidRPr="00864A75">
        <w:t xml:space="preserve">| </w:t>
      </w:r>
      <w:r>
        <w:t xml:space="preserve">Quantitative Finance </w:t>
      </w:r>
      <w:r w:rsidR="002702D4" w:rsidRPr="00864A75">
        <w:t xml:space="preserve">| </w:t>
      </w:r>
      <w:r w:rsidR="00762DEB" w:rsidRPr="00762DEB">
        <w:t>Analytical decision-making</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OpenSans">
    <w:altName w:val="Calibr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3ED212"/>
    <w:lvl w:ilvl="0">
      <w:start w:val="1"/>
      <w:numFmt w:val="bullet"/>
      <w:pStyle w:val="ListBullet"/>
      <w:lvlText w:val=""/>
      <w:lvlJc w:val="left"/>
      <w:pPr>
        <w:tabs>
          <w:tab w:val="num" w:pos="2610"/>
        </w:tabs>
        <w:ind w:left="261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9A"/>
    <w:rsid w:val="00021DA5"/>
    <w:rsid w:val="000A5CD0"/>
    <w:rsid w:val="000B4037"/>
    <w:rsid w:val="000B6AF9"/>
    <w:rsid w:val="000F1AE2"/>
    <w:rsid w:val="001D6DD5"/>
    <w:rsid w:val="001D78C2"/>
    <w:rsid w:val="002144B5"/>
    <w:rsid w:val="0022059A"/>
    <w:rsid w:val="002250DC"/>
    <w:rsid w:val="0025114B"/>
    <w:rsid w:val="002702D4"/>
    <w:rsid w:val="00270B58"/>
    <w:rsid w:val="00284C89"/>
    <w:rsid w:val="002C484E"/>
    <w:rsid w:val="002F4809"/>
    <w:rsid w:val="002F6A44"/>
    <w:rsid w:val="00313E55"/>
    <w:rsid w:val="003227BC"/>
    <w:rsid w:val="003347F6"/>
    <w:rsid w:val="0035013F"/>
    <w:rsid w:val="00362CCC"/>
    <w:rsid w:val="00373255"/>
    <w:rsid w:val="00381284"/>
    <w:rsid w:val="00387012"/>
    <w:rsid w:val="004272A0"/>
    <w:rsid w:val="00446145"/>
    <w:rsid w:val="004B07C0"/>
    <w:rsid w:val="004B7243"/>
    <w:rsid w:val="005173BF"/>
    <w:rsid w:val="00525F8F"/>
    <w:rsid w:val="00546C22"/>
    <w:rsid w:val="005852FD"/>
    <w:rsid w:val="005D43D7"/>
    <w:rsid w:val="005F2FAC"/>
    <w:rsid w:val="005F41F8"/>
    <w:rsid w:val="00643D2E"/>
    <w:rsid w:val="006477FF"/>
    <w:rsid w:val="0066750D"/>
    <w:rsid w:val="00681F32"/>
    <w:rsid w:val="00694A7B"/>
    <w:rsid w:val="006A444B"/>
    <w:rsid w:val="006A6161"/>
    <w:rsid w:val="0073039B"/>
    <w:rsid w:val="0074264B"/>
    <w:rsid w:val="00750687"/>
    <w:rsid w:val="00762DEB"/>
    <w:rsid w:val="007775FF"/>
    <w:rsid w:val="00796E04"/>
    <w:rsid w:val="007C6DE0"/>
    <w:rsid w:val="007D2196"/>
    <w:rsid w:val="007F2796"/>
    <w:rsid w:val="00802AC5"/>
    <w:rsid w:val="00837F9A"/>
    <w:rsid w:val="00846B3E"/>
    <w:rsid w:val="00864A75"/>
    <w:rsid w:val="00870F29"/>
    <w:rsid w:val="008877DE"/>
    <w:rsid w:val="00890653"/>
    <w:rsid w:val="008A7BB6"/>
    <w:rsid w:val="008B40D0"/>
    <w:rsid w:val="008B7283"/>
    <w:rsid w:val="008F77CE"/>
    <w:rsid w:val="00903425"/>
    <w:rsid w:val="009645A0"/>
    <w:rsid w:val="009A4F06"/>
    <w:rsid w:val="009E2034"/>
    <w:rsid w:val="00A17581"/>
    <w:rsid w:val="00A6112F"/>
    <w:rsid w:val="00AC069C"/>
    <w:rsid w:val="00AE674A"/>
    <w:rsid w:val="00B01591"/>
    <w:rsid w:val="00B24120"/>
    <w:rsid w:val="00B3585D"/>
    <w:rsid w:val="00B3757B"/>
    <w:rsid w:val="00B45668"/>
    <w:rsid w:val="00B55CCA"/>
    <w:rsid w:val="00B743A1"/>
    <w:rsid w:val="00BA20D1"/>
    <w:rsid w:val="00BB624A"/>
    <w:rsid w:val="00C17FA0"/>
    <w:rsid w:val="00C379BD"/>
    <w:rsid w:val="00C41344"/>
    <w:rsid w:val="00C659DF"/>
    <w:rsid w:val="00C86729"/>
    <w:rsid w:val="00C87FB5"/>
    <w:rsid w:val="00CD3DC1"/>
    <w:rsid w:val="00D259E0"/>
    <w:rsid w:val="00D45817"/>
    <w:rsid w:val="00D45896"/>
    <w:rsid w:val="00D908BD"/>
    <w:rsid w:val="00E91502"/>
    <w:rsid w:val="00E92EB1"/>
    <w:rsid w:val="00E97CF1"/>
    <w:rsid w:val="00ED16FC"/>
    <w:rsid w:val="00EF3E64"/>
    <w:rsid w:val="00EF5A42"/>
    <w:rsid w:val="00EF7E81"/>
    <w:rsid w:val="00F11B2E"/>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8935"/>
  <w15:chartTrackingRefBased/>
  <w15:docId w15:val="{4F6A5CF5-2C7C-416E-8BF7-0FB176DA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DD5"/>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C97E1B-B454-4DED-B1F3-34450391BFC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78</TotalTime>
  <Pages>1</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2022-09-27T08:21:00Z</cp:lastPrinted>
  <dcterms:created xsi:type="dcterms:W3CDTF">2026-07-07T08:27:00Z</dcterms:created>
  <dcterms:modified xsi:type="dcterms:W3CDTF">2026-07-07T11:13:00Z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